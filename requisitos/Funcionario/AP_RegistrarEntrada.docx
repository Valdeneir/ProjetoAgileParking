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ED7" w:rsidRDefault="0016097D">
      <w:pPr>
        <w:pStyle w:val="Ttulo"/>
        <w:rPr>
          <w:sz w:val="36"/>
          <w:szCs w:val="36"/>
          <w:lang w:val="pt-BR"/>
        </w:rPr>
      </w:pPr>
      <w:bookmarkStart w:id="0" w:name="_GoBack"/>
      <w:bookmarkEnd w:id="0"/>
      <w:r w:rsidRPr="00D900C2">
        <w:rPr>
          <w:sz w:val="36"/>
          <w:szCs w:val="36"/>
          <w:lang w:val="pt-BR"/>
        </w:rPr>
        <w:t>Agile Parking</w:t>
      </w:r>
      <w:r w:rsidR="00285ED7" w:rsidRPr="00D900C2">
        <w:rPr>
          <w:sz w:val="36"/>
          <w:szCs w:val="36"/>
          <w:lang w:val="pt-BR"/>
        </w:rPr>
        <w:br/>
        <w:t>Ca</w:t>
      </w:r>
      <w:r w:rsidRPr="00D900C2">
        <w:rPr>
          <w:sz w:val="36"/>
          <w:szCs w:val="36"/>
          <w:lang w:val="pt-BR"/>
        </w:rPr>
        <w:t xml:space="preserve">so de Uso: </w:t>
      </w:r>
      <w:r w:rsidR="00BF5B17" w:rsidRPr="00D900C2">
        <w:rPr>
          <w:sz w:val="36"/>
          <w:szCs w:val="36"/>
          <w:lang w:val="pt-BR"/>
        </w:rPr>
        <w:t>Re</w:t>
      </w:r>
      <w:r w:rsidRPr="00D900C2">
        <w:rPr>
          <w:sz w:val="36"/>
          <w:szCs w:val="36"/>
          <w:lang w:val="pt-BR"/>
        </w:rPr>
        <w:t>gistrar Entrada</w:t>
      </w:r>
    </w:p>
    <w:p w:rsidR="00D900C2" w:rsidRPr="00D900C2" w:rsidRDefault="00D900C2">
      <w:pPr>
        <w:pStyle w:val="Ttulo"/>
        <w:rPr>
          <w:sz w:val="36"/>
          <w:szCs w:val="36"/>
          <w:lang w:val="pt-BR"/>
        </w:rPr>
      </w:pP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Descrição Resumida</w:t>
      </w:r>
    </w:p>
    <w:p w:rsidR="00285ED7" w:rsidRPr="00D900C2" w:rsidRDefault="0016097D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Este caso de uso possibilita que o ator realize o registro da entrada de veículos no estacionamento.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Descrição dos Atores</w:t>
      </w:r>
    </w:p>
    <w:p w:rsidR="00285ED7" w:rsidRPr="00D900C2" w:rsidRDefault="0016097D" w:rsidP="00D900C2">
      <w:pPr>
        <w:pStyle w:val="Ttulo2"/>
        <w:jc w:val="both"/>
        <w:rPr>
          <w:rFonts w:cs="Arial"/>
        </w:rPr>
      </w:pPr>
      <w:r w:rsidRPr="00D900C2">
        <w:rPr>
          <w:rFonts w:cs="Arial"/>
        </w:rPr>
        <w:t>Funcionário</w:t>
      </w:r>
    </w:p>
    <w:p w:rsidR="00285ED7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Pré-condições</w:t>
      </w:r>
    </w:p>
    <w:p w:rsidR="009D7779" w:rsidRPr="009D7779" w:rsidRDefault="009D7779" w:rsidP="009D7779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9D7779">
        <w:rPr>
          <w:rFonts w:ascii="Arial" w:hAnsi="Arial" w:cs="Arial"/>
          <w:sz w:val="20"/>
          <w:szCs w:val="20"/>
          <w:lang w:val="pt-BR"/>
        </w:rPr>
        <w:t>Veículo não registrado.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Fluxo Principal</w:t>
      </w:r>
    </w:p>
    <w:p w:rsidR="00285ED7" w:rsidRPr="00D900C2" w:rsidRDefault="003C6BB0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Ess</w:t>
      </w:r>
      <w:r w:rsidR="0016097D" w:rsidRPr="00D900C2">
        <w:rPr>
          <w:rFonts w:ascii="Arial" w:hAnsi="Arial" w:cs="Arial"/>
          <w:lang w:val="pt-BR"/>
        </w:rPr>
        <w:t>e caso de uso começa quando o ator</w:t>
      </w:r>
      <w:r w:rsidR="00285ED7" w:rsidRPr="00D900C2">
        <w:rPr>
          <w:rFonts w:ascii="Arial" w:hAnsi="Arial" w:cs="Arial"/>
          <w:lang w:val="pt-BR"/>
        </w:rPr>
        <w:t xml:space="preserve"> </w:t>
      </w:r>
      <w:r w:rsidR="0016097D" w:rsidRPr="00D900C2">
        <w:rPr>
          <w:rFonts w:ascii="Arial" w:hAnsi="Arial" w:cs="Arial"/>
          <w:lang w:val="pt-BR"/>
        </w:rPr>
        <w:t xml:space="preserve">tenta registrar a entrada de um </w:t>
      </w:r>
      <w:r w:rsidR="002143BC" w:rsidRPr="00D900C2">
        <w:rPr>
          <w:rFonts w:ascii="Arial" w:hAnsi="Arial" w:cs="Arial"/>
          <w:lang w:val="pt-BR"/>
        </w:rPr>
        <w:t>veículo</w:t>
      </w:r>
      <w:r w:rsidR="0016097D" w:rsidRPr="00D900C2">
        <w:rPr>
          <w:rFonts w:ascii="Arial" w:hAnsi="Arial" w:cs="Arial"/>
          <w:lang w:val="pt-BR"/>
        </w:rPr>
        <w:t xml:space="preserve"> no estacionamento;</w:t>
      </w:r>
    </w:p>
    <w:p w:rsidR="00285ED7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ator inicia o caso de uso selecionando na opção “Registrar Entrada”;</w:t>
      </w:r>
    </w:p>
    <w:p w:rsidR="00285ED7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oferece a interface de registro de entrada de veículos;</w:t>
      </w:r>
    </w:p>
    <w:p w:rsidR="0016097D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ator preenche o campo “Placa do </w:t>
      </w:r>
      <w:r w:rsidR="002143BC" w:rsidRPr="00D900C2">
        <w:rPr>
          <w:rFonts w:ascii="Arial" w:hAnsi="Arial" w:cs="Arial"/>
          <w:lang w:val="pt-BR"/>
        </w:rPr>
        <w:t>veículo</w:t>
      </w:r>
      <w:r w:rsidRPr="00D900C2">
        <w:rPr>
          <w:rFonts w:ascii="Arial" w:hAnsi="Arial" w:cs="Arial"/>
          <w:lang w:val="pt-BR"/>
        </w:rPr>
        <w:t>”</w:t>
      </w:r>
      <w:r w:rsidR="00E60C14">
        <w:rPr>
          <w:rFonts w:ascii="Arial" w:hAnsi="Arial" w:cs="Arial"/>
          <w:lang w:val="pt-BR"/>
        </w:rPr>
        <w:t xml:space="preserve"> e seleciona em “Consultar</w:t>
      </w:r>
      <w:r w:rsidR="001C2B55">
        <w:rPr>
          <w:rFonts w:ascii="Arial" w:hAnsi="Arial" w:cs="Arial"/>
          <w:lang w:val="pt-BR"/>
        </w:rPr>
        <w:t>”</w:t>
      </w:r>
      <w:r w:rsidRPr="00D900C2">
        <w:rPr>
          <w:rFonts w:ascii="Arial" w:hAnsi="Arial" w:cs="Arial"/>
          <w:lang w:val="pt-BR"/>
        </w:rPr>
        <w:t>;</w:t>
      </w:r>
      <w:r w:rsidR="0062688C" w:rsidRPr="00D900C2">
        <w:rPr>
          <w:rFonts w:ascii="Arial" w:hAnsi="Arial" w:cs="Arial"/>
          <w:lang w:val="pt-BR"/>
        </w:rPr>
        <w:t xml:space="preserve"> </w:t>
      </w:r>
    </w:p>
    <w:p w:rsidR="008D2A3B" w:rsidRPr="00D900C2" w:rsidRDefault="00E60C14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verifica pela</w:t>
      </w:r>
      <w:r w:rsidR="008D2A3B">
        <w:rPr>
          <w:rFonts w:ascii="Arial" w:hAnsi="Arial" w:cs="Arial"/>
          <w:lang w:val="pt-BR"/>
        </w:rPr>
        <w:t xml:space="preserve"> placa do veículo</w:t>
      </w:r>
      <w:r>
        <w:rPr>
          <w:rFonts w:ascii="Arial" w:hAnsi="Arial" w:cs="Arial"/>
          <w:lang w:val="pt-BR"/>
        </w:rPr>
        <w:t xml:space="preserve"> se o cliente está cadastrado</w:t>
      </w:r>
      <w:r w:rsidR="008D2A3B">
        <w:rPr>
          <w:rFonts w:ascii="Arial" w:hAnsi="Arial" w:cs="Arial"/>
          <w:lang w:val="pt-BR"/>
        </w:rPr>
        <w:t>.</w:t>
      </w:r>
      <w:r w:rsidR="008D2A3B" w:rsidRPr="008D2A3B">
        <w:rPr>
          <w:rFonts w:ascii="Arial" w:hAnsi="Arial" w:cs="Arial"/>
          <w:lang w:val="pt-BR"/>
        </w:rPr>
        <w:t xml:space="preserve"> </w:t>
      </w:r>
      <w:r w:rsidR="008D2A3B" w:rsidRPr="00D900C2">
        <w:rPr>
          <w:rFonts w:ascii="Arial" w:hAnsi="Arial" w:cs="Arial"/>
          <w:lang w:val="pt-BR"/>
        </w:rPr>
        <w:t>[FA1]</w:t>
      </w:r>
    </w:p>
    <w:p w:rsidR="0016097D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</w:t>
      </w:r>
      <w:r w:rsidR="00E60C14">
        <w:rPr>
          <w:rFonts w:ascii="Arial" w:hAnsi="Arial" w:cs="Arial"/>
          <w:lang w:val="pt-BR"/>
        </w:rPr>
        <w:t xml:space="preserve"> informar que o cliente está cadastrado</w:t>
      </w:r>
      <w:r w:rsidR="00077DD6" w:rsidRPr="00D900C2">
        <w:rPr>
          <w:rFonts w:ascii="Arial" w:hAnsi="Arial" w:cs="Arial"/>
          <w:lang w:val="pt-BR"/>
        </w:rPr>
        <w:t>;</w:t>
      </w:r>
    </w:p>
    <w:p w:rsidR="00077DD6" w:rsidRPr="00D900C2" w:rsidRDefault="00E60C14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o campo “Confirmar Registro”</w:t>
      </w:r>
      <w:r w:rsidR="00077DD6" w:rsidRPr="00D900C2">
        <w:rPr>
          <w:rFonts w:ascii="Arial" w:hAnsi="Arial" w:cs="Arial"/>
          <w:lang w:val="pt-BR"/>
        </w:rPr>
        <w:t>;</w:t>
      </w:r>
    </w:p>
    <w:p w:rsidR="00285ED7" w:rsidRPr="00D900C2" w:rsidRDefault="00077DD6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sistema confirma o registro da entrada do </w:t>
      </w:r>
      <w:r w:rsidR="002143BC" w:rsidRPr="00D900C2">
        <w:rPr>
          <w:rFonts w:ascii="Arial" w:hAnsi="Arial" w:cs="Arial"/>
          <w:lang w:val="pt-BR"/>
        </w:rPr>
        <w:t>veículo</w:t>
      </w:r>
      <w:r w:rsidRPr="00D900C2">
        <w:rPr>
          <w:rFonts w:ascii="Arial" w:hAnsi="Arial" w:cs="Arial"/>
          <w:lang w:val="pt-BR"/>
        </w:rPr>
        <w:t xml:space="preserve"> e imprime um comprovante de entrada;</w:t>
      </w:r>
    </w:p>
    <w:p w:rsidR="00285ED7" w:rsidRPr="00D900C2" w:rsidRDefault="003C6BB0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caso de uso é encerrado</w:t>
      </w:r>
      <w:r w:rsidR="00285ED7" w:rsidRPr="00D900C2">
        <w:rPr>
          <w:rFonts w:ascii="Arial" w:hAnsi="Arial" w:cs="Arial"/>
          <w:lang w:val="pt-BR"/>
        </w:rPr>
        <w:t>.</w:t>
      </w:r>
    </w:p>
    <w:p w:rsidR="00285ED7" w:rsidRPr="00D900C2" w:rsidRDefault="003C6BB0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Fluxos Alternativos</w:t>
      </w:r>
    </w:p>
    <w:p w:rsidR="00285ED7" w:rsidRPr="00D900C2" w:rsidRDefault="00077DD6" w:rsidP="00D900C2">
      <w:pPr>
        <w:pStyle w:val="Ttulo2"/>
        <w:jc w:val="both"/>
        <w:rPr>
          <w:rFonts w:cs="Arial"/>
        </w:rPr>
      </w:pPr>
      <w:r w:rsidRPr="00D900C2">
        <w:rPr>
          <w:rFonts w:cs="Arial"/>
        </w:rPr>
        <w:t>Fluxo Alternativo 1</w:t>
      </w:r>
    </w:p>
    <w:p w:rsidR="00285ED7" w:rsidRPr="00D900C2" w:rsidRDefault="00077DD6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Se no passo </w:t>
      </w:r>
      <w:r w:rsidR="003766E9">
        <w:rPr>
          <w:rFonts w:ascii="Arial" w:hAnsi="Arial" w:cs="Arial"/>
          <w:lang w:val="pt-BR"/>
        </w:rPr>
        <w:t>5</w:t>
      </w:r>
      <w:r w:rsidR="003C6BB0" w:rsidRPr="00D900C2">
        <w:rPr>
          <w:rFonts w:ascii="Arial" w:hAnsi="Arial" w:cs="Arial"/>
          <w:lang w:val="pt-BR"/>
        </w:rPr>
        <w:t xml:space="preserve"> do Fluxo Principal o </w:t>
      </w:r>
      <w:r w:rsidR="003766E9">
        <w:rPr>
          <w:rFonts w:ascii="Arial" w:hAnsi="Arial" w:cs="Arial"/>
          <w:lang w:val="pt-BR"/>
        </w:rPr>
        <w:t>sistema verificar que o cliente não está cadastrado então:</w:t>
      </w:r>
    </w:p>
    <w:p w:rsidR="00285ED7" w:rsidRPr="00D900C2" w:rsidRDefault="007D0607" w:rsidP="00D900C2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sistema retorna a mensagem “Cliente não Cadastrado” e solicita que o ator selecione uma das opções: </w:t>
      </w:r>
      <w:r w:rsidRPr="00D900C2">
        <w:rPr>
          <w:rFonts w:ascii="Arial" w:hAnsi="Arial" w:cs="Arial"/>
          <w:b/>
          <w:lang w:val="pt-BR"/>
        </w:rPr>
        <w:t>C</w:t>
      </w:r>
      <w:r w:rsidR="00E60C14">
        <w:rPr>
          <w:rFonts w:ascii="Arial" w:hAnsi="Arial" w:cs="Arial"/>
          <w:b/>
          <w:lang w:val="pt-BR"/>
        </w:rPr>
        <w:t>onfirmar Registro</w:t>
      </w:r>
      <w:r w:rsidRPr="00D900C2">
        <w:rPr>
          <w:rFonts w:ascii="Arial" w:hAnsi="Arial" w:cs="Arial"/>
          <w:lang w:val="pt-BR"/>
        </w:rPr>
        <w:t xml:space="preserve"> ou </w:t>
      </w:r>
      <w:r w:rsidRPr="00D900C2">
        <w:rPr>
          <w:rFonts w:ascii="Arial" w:hAnsi="Arial" w:cs="Arial"/>
          <w:b/>
          <w:lang w:val="pt-BR"/>
        </w:rPr>
        <w:t>Adicionar Cliente</w:t>
      </w:r>
      <w:r w:rsidRPr="00D900C2">
        <w:rPr>
          <w:rFonts w:ascii="Arial" w:hAnsi="Arial" w:cs="Arial"/>
          <w:lang w:val="pt-BR"/>
        </w:rPr>
        <w:t>;</w:t>
      </w:r>
    </w:p>
    <w:p w:rsidR="007D0607" w:rsidRPr="00D900C2" w:rsidRDefault="007D0607" w:rsidP="00D900C2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Após informar a opção desejada, um dos subfluxos abaixo é executado;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 xml:space="preserve">Subfluxos </w:t>
      </w:r>
    </w:p>
    <w:p w:rsidR="001C2B55" w:rsidRPr="004C16A8" w:rsidRDefault="0062688C" w:rsidP="001C2B55">
      <w:pPr>
        <w:pStyle w:val="Ttulo2"/>
        <w:jc w:val="both"/>
        <w:rPr>
          <w:rFonts w:cs="Arial"/>
        </w:rPr>
      </w:pPr>
      <w:r w:rsidRPr="00D900C2">
        <w:rPr>
          <w:rFonts w:cs="Arial"/>
        </w:rPr>
        <w:t>Confirma</w:t>
      </w:r>
      <w:r w:rsidR="00E60C14">
        <w:rPr>
          <w:rFonts w:cs="Arial"/>
        </w:rPr>
        <w:t>r Registro</w:t>
      </w:r>
    </w:p>
    <w:p w:rsidR="004C16A8" w:rsidRDefault="004C16A8" w:rsidP="004C16A8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Este subfluxo se inicia quando o ator desejar registrar a entrada do </w:t>
      </w:r>
      <w:r w:rsidR="00186763">
        <w:rPr>
          <w:rFonts w:ascii="Arial" w:hAnsi="Arial" w:cs="Arial"/>
          <w:lang w:val="pt-BR"/>
        </w:rPr>
        <w:t>veículo</w:t>
      </w:r>
      <w:r>
        <w:rPr>
          <w:rFonts w:ascii="Arial" w:hAnsi="Arial" w:cs="Arial"/>
          <w:lang w:val="pt-BR"/>
        </w:rPr>
        <w:t xml:space="preserve"> que não é cadastrado como cliente;</w:t>
      </w:r>
    </w:p>
    <w:p w:rsidR="001C2B55" w:rsidRPr="001C2B55" w:rsidRDefault="004C16A8" w:rsidP="001C2B55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</w:t>
      </w:r>
      <w:r w:rsidR="00E60C14">
        <w:rPr>
          <w:rFonts w:ascii="Arial" w:hAnsi="Arial" w:cs="Arial"/>
          <w:lang w:val="pt-BR"/>
        </w:rPr>
        <w:t>na a opção “Confirmar Registro</w:t>
      </w:r>
      <w:r>
        <w:rPr>
          <w:rFonts w:ascii="Arial" w:hAnsi="Arial" w:cs="Arial"/>
          <w:lang w:val="pt-BR"/>
        </w:rPr>
        <w:t>”;</w:t>
      </w:r>
    </w:p>
    <w:p w:rsidR="00285ED7" w:rsidRDefault="0062688C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registra a e</w:t>
      </w:r>
      <w:r w:rsidR="004C16A8">
        <w:rPr>
          <w:rFonts w:ascii="Arial" w:hAnsi="Arial" w:cs="Arial"/>
          <w:lang w:val="pt-BR"/>
        </w:rPr>
        <w:t>ntrada, retorna uma tela de comprovante e solicita que o ator faça a impress</w:t>
      </w:r>
      <w:r w:rsidR="00154519">
        <w:rPr>
          <w:rFonts w:ascii="Arial" w:hAnsi="Arial" w:cs="Arial"/>
          <w:lang w:val="pt-BR"/>
        </w:rPr>
        <w:t>ão deste comprovante;</w:t>
      </w:r>
    </w:p>
    <w:p w:rsidR="00154519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ator seleciona </w:t>
      </w:r>
      <w:r w:rsidR="00135B8B">
        <w:rPr>
          <w:rFonts w:ascii="Arial" w:hAnsi="Arial" w:cs="Arial"/>
          <w:lang w:val="pt-BR"/>
        </w:rPr>
        <w:t xml:space="preserve">a opção de </w:t>
      </w:r>
      <w:r>
        <w:rPr>
          <w:rFonts w:ascii="Arial" w:hAnsi="Arial" w:cs="Arial"/>
          <w:lang w:val="pt-BR"/>
        </w:rPr>
        <w:t>impressão;</w:t>
      </w:r>
    </w:p>
    <w:p w:rsidR="00154519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>O sistema imprime o comprovante.</w:t>
      </w:r>
    </w:p>
    <w:p w:rsidR="00154519" w:rsidRPr="00D900C2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62688C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Adicionar Cliente</w:t>
      </w:r>
    </w:p>
    <w:p w:rsidR="0062688C" w:rsidRDefault="003B443B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Este subfluxo se inicia quando o cliente desejar se cadastrar no momento da entrada no estacionamento</w:t>
      </w:r>
      <w:r w:rsidR="0062688C" w:rsidRPr="00D900C2">
        <w:rPr>
          <w:rFonts w:ascii="Arial" w:hAnsi="Arial" w:cs="Arial"/>
          <w:lang w:val="pt-BR"/>
        </w:rPr>
        <w:t>;</w:t>
      </w:r>
    </w:p>
    <w:p w:rsidR="003B443B" w:rsidRDefault="003B443B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na opção Adicionar Cliente;</w:t>
      </w:r>
    </w:p>
    <w:p w:rsidR="003B443B" w:rsidRDefault="003B443B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passa a executar o subfluxo Adicionar Cliente do caso de uso Manter Cadastro de Clientes;</w:t>
      </w:r>
    </w:p>
    <w:p w:rsidR="003B443B" w:rsidRDefault="003B443B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Posteriormente o ator retorna ao campo 2 do fluxo principal.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Cenários Principais</w:t>
      </w:r>
    </w:p>
    <w:p w:rsidR="00285ED7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1</w:t>
      </w:r>
    </w:p>
    <w:p w:rsidR="00285ED7" w:rsidRPr="00D900C2" w:rsidRDefault="0062688C" w:rsidP="00D900C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Todos os passos do Fluxo Principal.</w:t>
      </w:r>
    </w:p>
    <w:p w:rsidR="00285ED7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2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Passos </w:t>
      </w:r>
      <w:r w:rsidR="00154519">
        <w:rPr>
          <w:rFonts w:ascii="Arial" w:hAnsi="Arial" w:cs="Arial"/>
          <w:lang w:val="pt-BR"/>
        </w:rPr>
        <w:t>1,2,3,4 e 5</w:t>
      </w:r>
      <w:r w:rsidR="002143BC">
        <w:rPr>
          <w:rFonts w:ascii="Arial" w:hAnsi="Arial" w:cs="Arial"/>
          <w:lang w:val="pt-BR"/>
        </w:rPr>
        <w:t xml:space="preserve"> </w:t>
      </w:r>
      <w:r w:rsidRPr="00D900C2">
        <w:rPr>
          <w:rFonts w:ascii="Arial" w:hAnsi="Arial" w:cs="Arial"/>
          <w:lang w:val="pt-BR"/>
        </w:rPr>
        <w:t>do Fluxo Principal</w:t>
      </w:r>
      <w:r w:rsidR="00BF5B17" w:rsidRPr="00D900C2">
        <w:rPr>
          <w:rFonts w:ascii="Arial" w:hAnsi="Arial" w:cs="Arial"/>
          <w:lang w:val="pt-BR"/>
        </w:rPr>
        <w:t>;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Fluxo alternativo 1</w:t>
      </w:r>
      <w:r w:rsidR="00BF5B17" w:rsidRPr="00D900C2">
        <w:rPr>
          <w:rFonts w:ascii="Arial" w:hAnsi="Arial" w:cs="Arial"/>
          <w:lang w:val="pt-BR"/>
        </w:rPr>
        <w:t>;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Subfluxo </w:t>
      </w:r>
      <w:r w:rsidR="00BF5B17" w:rsidRPr="00D900C2">
        <w:rPr>
          <w:rFonts w:ascii="Arial" w:hAnsi="Arial" w:cs="Arial"/>
          <w:lang w:val="pt-BR"/>
        </w:rPr>
        <w:t>Confirmar Registro.</w:t>
      </w:r>
    </w:p>
    <w:p w:rsidR="0062688C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3</w:t>
      </w:r>
    </w:p>
    <w:p w:rsidR="0062688C" w:rsidRPr="00D900C2" w:rsidRDefault="0062688C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Passos </w:t>
      </w:r>
      <w:r w:rsidR="00154519">
        <w:rPr>
          <w:rFonts w:ascii="Arial" w:hAnsi="Arial" w:cs="Arial"/>
          <w:lang w:val="pt-BR"/>
        </w:rPr>
        <w:t>1,2,3,4 e 5</w:t>
      </w:r>
      <w:r w:rsidR="00C07763">
        <w:rPr>
          <w:rFonts w:ascii="Arial" w:hAnsi="Arial" w:cs="Arial"/>
          <w:lang w:val="pt-BR"/>
        </w:rPr>
        <w:t xml:space="preserve"> </w:t>
      </w:r>
      <w:r w:rsidRPr="00D900C2">
        <w:rPr>
          <w:rFonts w:ascii="Arial" w:hAnsi="Arial" w:cs="Arial"/>
          <w:lang w:val="pt-BR"/>
        </w:rPr>
        <w:t>do Fluxo Principal</w:t>
      </w:r>
      <w:r w:rsidR="00BF5B17" w:rsidRPr="00D900C2">
        <w:rPr>
          <w:rFonts w:ascii="Arial" w:hAnsi="Arial" w:cs="Arial"/>
          <w:lang w:val="pt-BR"/>
        </w:rPr>
        <w:t>;</w:t>
      </w:r>
    </w:p>
    <w:p w:rsidR="00BF5B17" w:rsidRPr="003B443B" w:rsidRDefault="00BF5B17" w:rsidP="003B443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Fluxo alternativo 1;</w:t>
      </w:r>
    </w:p>
    <w:p w:rsidR="00A26100" w:rsidRDefault="00F3684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Subfluxo Adicionar Cliente do caso de uso Manter Cadastro de Cliente;</w:t>
      </w:r>
    </w:p>
    <w:p w:rsidR="00F36847" w:rsidRPr="00D900C2" w:rsidRDefault="003B443B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Passos 2</w:t>
      </w:r>
      <w:r w:rsidR="00F36847">
        <w:rPr>
          <w:rFonts w:ascii="Arial" w:hAnsi="Arial" w:cs="Arial"/>
          <w:lang w:val="pt-BR"/>
        </w:rPr>
        <w:t xml:space="preserve"> </w:t>
      </w:r>
      <w:r w:rsidR="00186763">
        <w:rPr>
          <w:rFonts w:ascii="Arial" w:hAnsi="Arial" w:cs="Arial"/>
          <w:lang w:val="pt-BR"/>
        </w:rPr>
        <w:t>a</w:t>
      </w:r>
      <w:r w:rsidR="00F36847">
        <w:rPr>
          <w:rFonts w:ascii="Arial" w:hAnsi="Arial" w:cs="Arial"/>
          <w:lang w:val="pt-BR"/>
        </w:rPr>
        <w:t xml:space="preserve"> 9 do fluxo principal.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Pós-condições</w:t>
      </w:r>
    </w:p>
    <w:p w:rsidR="00285ED7" w:rsidRPr="00D900C2" w:rsidRDefault="006C0BED" w:rsidP="00D900C2">
      <w:pPr>
        <w:pStyle w:val="Ttulo2"/>
        <w:jc w:val="both"/>
        <w:rPr>
          <w:rFonts w:cs="Arial"/>
          <w:lang w:val="pt-BR"/>
        </w:rPr>
      </w:pPr>
      <w:r>
        <w:rPr>
          <w:rFonts w:cs="Arial"/>
          <w:lang w:val="pt-BR"/>
        </w:rPr>
        <w:t>O r</w:t>
      </w:r>
      <w:r w:rsidR="00BF5B17" w:rsidRPr="00D900C2">
        <w:rPr>
          <w:rFonts w:cs="Arial"/>
          <w:lang w:val="pt-BR"/>
        </w:rPr>
        <w:t>egistro da entrada é realizado.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Requisitos Adicionais</w:t>
      </w:r>
    </w:p>
    <w:p w:rsidR="00285ED7" w:rsidRPr="00D900C2" w:rsidRDefault="00BF5B17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N/A</w:t>
      </w:r>
    </w:p>
    <w:p w:rsidR="00285ED7" w:rsidRDefault="00285ED7">
      <w:pPr>
        <w:rPr>
          <w:lang w:val="pt-BR"/>
        </w:rPr>
      </w:pPr>
    </w:p>
    <w:p w:rsidR="00D900C2" w:rsidRDefault="00D900C2" w:rsidP="00D900C2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D900C2" w:rsidRPr="00D900C2" w:rsidRDefault="00D900C2" w:rsidP="00D900C2">
      <w:pPr>
        <w:rPr>
          <w:lang w:val="pt-BR"/>
        </w:rPr>
      </w:pPr>
    </w:p>
    <w:p w:rsidR="00B9279E" w:rsidRDefault="00186763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962650" cy="36290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Reserv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21" cy="36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79E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898" w:rsidRDefault="00D20898">
      <w:r>
        <w:separator/>
      </w:r>
    </w:p>
  </w:endnote>
  <w:endnote w:type="continuationSeparator" w:id="0">
    <w:p w:rsidR="00D20898" w:rsidRDefault="00D20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8A7914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8A7914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898" w:rsidRDefault="00D20898">
      <w:r>
        <w:separator/>
      </w:r>
    </w:p>
  </w:footnote>
  <w:footnote w:type="continuationSeparator" w:id="0">
    <w:p w:rsidR="00D20898" w:rsidRDefault="00D208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16097D" w:rsidP="0016097D">
          <w:pPr>
            <w:rPr>
              <w:sz w:val="20"/>
              <w:lang w:val="pt-BR"/>
            </w:rPr>
          </w:pPr>
          <w:r>
            <w:rPr>
              <w:sz w:val="20"/>
            </w:rPr>
            <w:t>Agile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16097D" w:rsidP="0016097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Especificação de Caso de Uso: Registrar Entrada</w:t>
          </w:r>
        </w:p>
      </w:tc>
      <w:tc>
        <w:tcPr>
          <w:tcW w:w="2369" w:type="dxa"/>
        </w:tcPr>
        <w:p w:rsidR="00285ED7" w:rsidRDefault="0016097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 w15:restartNumberingAfterBreak="0">
    <w:nsid w:val="085D7DA3"/>
    <w:multiLevelType w:val="hybridMultilevel"/>
    <w:tmpl w:val="EE8030C4"/>
    <w:lvl w:ilvl="0" w:tplc="8C2C0B4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4" w15:restartNumberingAfterBreak="0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5" w15:restartNumberingAfterBreak="0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9EA6866"/>
    <w:multiLevelType w:val="hybridMultilevel"/>
    <w:tmpl w:val="1D98A1C2"/>
    <w:lvl w:ilvl="0" w:tplc="EDD4681A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8" w15:restartNumberingAfterBreak="0">
    <w:nsid w:val="4EF43786"/>
    <w:multiLevelType w:val="hybridMultilevel"/>
    <w:tmpl w:val="B65094BE"/>
    <w:lvl w:ilvl="0" w:tplc="563CA3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7B0D72F4"/>
    <w:multiLevelType w:val="hybridMultilevel"/>
    <w:tmpl w:val="D0B68A9C"/>
    <w:lvl w:ilvl="0" w:tplc="79786F0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9"/>
  </w:num>
  <w:num w:numId="6">
    <w:abstractNumId w:val="5"/>
  </w:num>
  <w:num w:numId="7">
    <w:abstractNumId w:val="6"/>
  </w:num>
  <w:num w:numId="8">
    <w:abstractNumId w:val="1"/>
  </w:num>
  <w:num w:numId="9">
    <w:abstractNumId w:val="10"/>
  </w:num>
  <w:num w:numId="10">
    <w:abstractNumId w:val="3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44C"/>
    <w:rsid w:val="00077DD6"/>
    <w:rsid w:val="000D347E"/>
    <w:rsid w:val="00135B8B"/>
    <w:rsid w:val="00154519"/>
    <w:rsid w:val="0016097D"/>
    <w:rsid w:val="00182346"/>
    <w:rsid w:val="00186763"/>
    <w:rsid w:val="001B6AD1"/>
    <w:rsid w:val="001C2B55"/>
    <w:rsid w:val="002143BC"/>
    <w:rsid w:val="00285ED7"/>
    <w:rsid w:val="002C11B3"/>
    <w:rsid w:val="003766E9"/>
    <w:rsid w:val="003B443B"/>
    <w:rsid w:val="003C6BB0"/>
    <w:rsid w:val="004373ED"/>
    <w:rsid w:val="004C16A8"/>
    <w:rsid w:val="0058344B"/>
    <w:rsid w:val="0062688C"/>
    <w:rsid w:val="00695C5C"/>
    <w:rsid w:val="006C0BED"/>
    <w:rsid w:val="007D0607"/>
    <w:rsid w:val="007E1B55"/>
    <w:rsid w:val="008A7914"/>
    <w:rsid w:val="008B03AF"/>
    <w:rsid w:val="008D2A3B"/>
    <w:rsid w:val="008E2999"/>
    <w:rsid w:val="0096079B"/>
    <w:rsid w:val="009A444C"/>
    <w:rsid w:val="009B2B91"/>
    <w:rsid w:val="009D7779"/>
    <w:rsid w:val="00A26100"/>
    <w:rsid w:val="00A52750"/>
    <w:rsid w:val="00AD06E6"/>
    <w:rsid w:val="00B9279E"/>
    <w:rsid w:val="00BD2A6A"/>
    <w:rsid w:val="00BF5B17"/>
    <w:rsid w:val="00C07763"/>
    <w:rsid w:val="00C159A2"/>
    <w:rsid w:val="00CB7EB8"/>
    <w:rsid w:val="00CF31AF"/>
    <w:rsid w:val="00D05329"/>
    <w:rsid w:val="00D20898"/>
    <w:rsid w:val="00D55D67"/>
    <w:rsid w:val="00D900C2"/>
    <w:rsid w:val="00DC1AF7"/>
    <w:rsid w:val="00E22257"/>
    <w:rsid w:val="00E60C14"/>
    <w:rsid w:val="00EC2076"/>
    <w:rsid w:val="00F36847"/>
    <w:rsid w:val="00F4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40F7DF7C-6C41-4E0D-8E3F-FD4264688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2B5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2B55"/>
    <w:rPr>
      <w:rFonts w:ascii="Tahoma" w:hAnsi="Tahoma" w:cs="Tahoma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1867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FD871-AD97-486A-954F-D2E3C9E12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0</TotalTime>
  <Pages>3</Pages>
  <Words>367</Words>
  <Characters>1985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2348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ASUS</cp:lastModifiedBy>
  <cp:revision>2</cp:revision>
  <cp:lastPrinted>2015-05-01T15:19:00Z</cp:lastPrinted>
  <dcterms:created xsi:type="dcterms:W3CDTF">2015-06-08T20:07:00Z</dcterms:created>
  <dcterms:modified xsi:type="dcterms:W3CDTF">2015-06-08T20:07:00Z</dcterms:modified>
</cp:coreProperties>
</file>