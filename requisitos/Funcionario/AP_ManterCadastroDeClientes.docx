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r w:rsidRPr="00B9071B">
        <w:rPr>
          <w:sz w:val="36"/>
          <w:szCs w:val="36"/>
          <w:lang w:val="pt-BR"/>
        </w:rPr>
        <w:t>Agile Parking</w:t>
      </w:r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Resumida</w:t>
      </w:r>
      <w:proofErr w:type="spellEnd"/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dos </w:t>
      </w:r>
      <w:proofErr w:type="spellStart"/>
      <w:r w:rsidRPr="00B9071B">
        <w:rPr>
          <w:rFonts w:cs="Arial"/>
          <w:sz w:val="20"/>
        </w:rPr>
        <w:t>Atores</w:t>
      </w:r>
      <w:proofErr w:type="spellEnd"/>
    </w:p>
    <w:p w:rsidR="00285ED7" w:rsidRPr="00B9071B" w:rsidRDefault="008E2CAE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Funcionário</w:t>
      </w:r>
      <w:proofErr w:type="spellEnd"/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ator deverá atentar a placa do </w:t>
      </w:r>
      <w:r w:rsidR="00760737" w:rsidRPr="00B9071B">
        <w:rPr>
          <w:rFonts w:ascii="Arial" w:hAnsi="Arial" w:cs="Arial"/>
          <w:lang w:val="pt-BR"/>
        </w:rPr>
        <w:t>veículo</w:t>
      </w:r>
      <w:r w:rsidRPr="00B9071B">
        <w:rPr>
          <w:rFonts w:ascii="Arial" w:hAnsi="Arial" w:cs="Arial"/>
          <w:lang w:val="pt-BR"/>
        </w:rPr>
        <w:t xml:space="preserve"> e verificar se já existe um cadastro anterior com a mesma placa.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Pr="00B9071B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285ED7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solicita que o ator informe a função desejada: Adicionar um Cliente, </w:t>
      </w:r>
      <w:proofErr w:type="gramStart"/>
      <w:r w:rsidRPr="00B9071B">
        <w:rPr>
          <w:rFonts w:ascii="Arial" w:hAnsi="Arial" w:cs="Arial"/>
          <w:lang w:val="pt-BR"/>
        </w:rPr>
        <w:t>Atualizar</w:t>
      </w:r>
      <w:proofErr w:type="gramEnd"/>
      <w:r w:rsidRPr="00B9071B">
        <w:rPr>
          <w:rFonts w:ascii="Arial" w:hAnsi="Arial" w:cs="Arial"/>
          <w:lang w:val="pt-BR"/>
        </w:rPr>
        <w:t xml:space="preserve"> um Cliente ou Remover um Cliente;</w:t>
      </w:r>
    </w:p>
    <w:p w:rsidR="00BA5645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Após informar a opção desejada o sistema, um dos </w:t>
      </w:r>
      <w:proofErr w:type="spellStart"/>
      <w:r w:rsidRPr="00B9071B">
        <w:rPr>
          <w:rFonts w:ascii="Arial" w:hAnsi="Arial" w:cs="Arial"/>
          <w:lang w:val="pt-BR"/>
        </w:rPr>
        <w:t>subfluxos</w:t>
      </w:r>
      <w:proofErr w:type="spellEnd"/>
      <w:r w:rsidRPr="00B9071B">
        <w:rPr>
          <w:rFonts w:ascii="Arial" w:hAnsi="Arial" w:cs="Arial"/>
          <w:lang w:val="pt-BR"/>
        </w:rPr>
        <w:t xml:space="preserve"> abaixo é executado</w:t>
      </w:r>
    </w:p>
    <w:p w:rsidR="00BA5645" w:rsidRPr="00B9071B" w:rsidRDefault="00BA5645" w:rsidP="00B9071B">
      <w:pPr>
        <w:pStyle w:val="Corpodetexto"/>
        <w:ind w:left="1440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Se o ator, “Adicionar um Cliente”, 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b/>
          <w:lang w:val="pt-BR"/>
        </w:rPr>
        <w:t>Adicionar um Cliente</w:t>
      </w:r>
      <w:r w:rsidRPr="00B9071B">
        <w:rPr>
          <w:rFonts w:ascii="Arial" w:hAnsi="Arial" w:cs="Arial"/>
          <w:lang w:val="pt-BR"/>
        </w:rPr>
        <w:t xml:space="preserve"> é executado;</w:t>
      </w:r>
    </w:p>
    <w:p w:rsidR="00BA5645" w:rsidRPr="00B9071B" w:rsidRDefault="00BA5645" w:rsidP="00B9071B">
      <w:pPr>
        <w:pStyle w:val="Corpodetexto"/>
        <w:ind w:left="1440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Se o ator, “Atualizar um Cliente”, 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b/>
          <w:lang w:val="pt-BR"/>
        </w:rPr>
        <w:t>Atualizar um Cliente</w:t>
      </w:r>
      <w:r w:rsidRPr="00B9071B">
        <w:rPr>
          <w:rFonts w:ascii="Arial" w:hAnsi="Arial" w:cs="Arial"/>
          <w:lang w:val="pt-BR"/>
        </w:rPr>
        <w:t xml:space="preserve"> é executado;</w:t>
      </w:r>
    </w:p>
    <w:p w:rsidR="00285ED7" w:rsidRPr="00B9071B" w:rsidRDefault="00BA5645" w:rsidP="00B9071B">
      <w:pPr>
        <w:pStyle w:val="Corpodetexto"/>
        <w:ind w:left="1440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Se o ator, “Remover um Cliente”, 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b/>
          <w:lang w:val="pt-BR"/>
        </w:rPr>
        <w:t>Remover um Cliente</w:t>
      </w:r>
      <w:r w:rsidRPr="00B9071B">
        <w:rPr>
          <w:rFonts w:ascii="Arial" w:hAnsi="Arial" w:cs="Arial"/>
          <w:lang w:val="pt-BR"/>
        </w:rPr>
        <w:t xml:space="preserve"> é executado.</w:t>
      </w:r>
    </w:p>
    <w:p w:rsidR="00285ED7" w:rsidRPr="00B9071B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caso de uso é encerrado</w:t>
      </w:r>
      <w:r w:rsidR="00285ED7" w:rsidRPr="00B9071B">
        <w:rPr>
          <w:rFonts w:ascii="Arial" w:hAnsi="Arial" w:cs="Arial"/>
          <w:lang w:val="pt-BR"/>
        </w:rPr>
        <w:t>.</w:t>
      </w:r>
    </w:p>
    <w:p w:rsidR="00285ED7" w:rsidRPr="00B9071B" w:rsidRDefault="003C6BB0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Fluxos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Alternativos</w:t>
      </w:r>
      <w:proofErr w:type="spellEnd"/>
    </w:p>
    <w:p w:rsidR="00285ED7" w:rsidRPr="00B9071B" w:rsidRDefault="001B1F78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Fluxo</w:t>
      </w:r>
      <w:proofErr w:type="spellEnd"/>
      <w:r w:rsidRPr="00B9071B">
        <w:rPr>
          <w:rFonts w:cs="Arial"/>
        </w:rPr>
        <w:t xml:space="preserve"> </w:t>
      </w:r>
      <w:proofErr w:type="spellStart"/>
      <w:r w:rsidRPr="00B9071B">
        <w:rPr>
          <w:rFonts w:cs="Arial"/>
        </w:rPr>
        <w:t>Alternativo</w:t>
      </w:r>
      <w:proofErr w:type="spellEnd"/>
      <w:r w:rsidRPr="00B9071B">
        <w:rPr>
          <w:rFonts w:cs="Arial"/>
        </w:rPr>
        <w:t xml:space="preserve"> 1</w:t>
      </w:r>
    </w:p>
    <w:p w:rsidR="00285ED7" w:rsidRPr="00B9071B" w:rsidRDefault="001B1F7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Se no passo 2 dos </w:t>
      </w:r>
      <w:proofErr w:type="spellStart"/>
      <w:r w:rsidRPr="00B9071B">
        <w:rPr>
          <w:rFonts w:ascii="Arial" w:hAnsi="Arial" w:cs="Arial"/>
          <w:lang w:val="pt-BR"/>
        </w:rPr>
        <w:t>subfluxos</w:t>
      </w:r>
      <w:proofErr w:type="spellEnd"/>
      <w:r w:rsidRPr="00B9071B">
        <w:rPr>
          <w:rFonts w:ascii="Arial" w:hAnsi="Arial" w:cs="Arial"/>
          <w:lang w:val="pt-BR"/>
        </w:rPr>
        <w:t xml:space="preserve"> Atualizar Cliente ou Remover Cliente</w:t>
      </w:r>
      <w:r w:rsidR="003C6BB0" w:rsidRPr="00B9071B">
        <w:rPr>
          <w:rFonts w:ascii="Arial" w:hAnsi="Arial" w:cs="Arial"/>
          <w:lang w:val="pt-BR"/>
        </w:rPr>
        <w:t xml:space="preserve"> o </w:t>
      </w:r>
      <w:r w:rsidRPr="00B9071B">
        <w:rPr>
          <w:rFonts w:ascii="Arial" w:hAnsi="Arial" w:cs="Arial"/>
          <w:lang w:val="pt-BR"/>
        </w:rPr>
        <w:t>ator digitar um id invalido</w:t>
      </w:r>
      <w:r w:rsidR="003C6BB0" w:rsidRPr="00B9071B">
        <w:rPr>
          <w:rFonts w:ascii="Arial" w:hAnsi="Arial" w:cs="Arial"/>
          <w:lang w:val="pt-BR"/>
        </w:rPr>
        <w:t xml:space="preserve">, então 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não conseguiu localizar um Cliente com o id fornecido, e é fornecida uma mensagem de erro para o ator;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Nesse ponto, o ator poderá digitar outro id de Cliente, retornando ao passo 2 do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ou cancelar a operação, encerrando o caso de uso;</w:t>
      </w:r>
    </w:p>
    <w:p w:rsidR="001B1F78" w:rsidRPr="00B9071B" w:rsidRDefault="001B1F7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Fluxo Alternativo 2</w:t>
      </w:r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1B1F78" w:rsidRPr="00B9071B">
        <w:rPr>
          <w:rFonts w:ascii="Arial" w:hAnsi="Arial" w:cs="Arial"/>
          <w:lang w:val="pt-BR"/>
        </w:rPr>
        <w:t xml:space="preserve"> 4 do </w:t>
      </w:r>
      <w:proofErr w:type="spellStart"/>
      <w:r w:rsidR="001B1F78" w:rsidRPr="00B9071B">
        <w:rPr>
          <w:rFonts w:ascii="Arial" w:hAnsi="Arial" w:cs="Arial"/>
          <w:lang w:val="pt-BR"/>
        </w:rPr>
        <w:t>subfluxo</w:t>
      </w:r>
      <w:proofErr w:type="spellEnd"/>
      <w:r w:rsidR="001B1F78" w:rsidRPr="00B9071B">
        <w:rPr>
          <w:rFonts w:ascii="Arial" w:hAnsi="Arial" w:cs="Arial"/>
          <w:lang w:val="pt-BR"/>
        </w:rPr>
        <w:t xml:space="preserve">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Pr="00B9071B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ator decide não excluir o cliente, o processo é cancelado e o fluxo é desviado para o </w:t>
      </w:r>
      <w:proofErr w:type="spellStart"/>
      <w:r w:rsidRPr="00B9071B">
        <w:rPr>
          <w:rFonts w:ascii="Arial" w:hAnsi="Arial" w:cs="Arial"/>
          <w:lang w:val="pt-BR"/>
        </w:rPr>
        <w:t>inicio</w:t>
      </w:r>
      <w:proofErr w:type="spellEnd"/>
      <w:r w:rsidRPr="00B9071B">
        <w:rPr>
          <w:rFonts w:ascii="Arial" w:hAnsi="Arial" w:cs="Arial"/>
          <w:lang w:val="pt-BR"/>
        </w:rPr>
        <w:t xml:space="preserve"> do Fluxo Principal do caso de uso.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Subfluxos</w:t>
      </w:r>
      <w:proofErr w:type="spellEnd"/>
      <w:r w:rsidRPr="00B9071B">
        <w:rPr>
          <w:rFonts w:cs="Arial"/>
          <w:sz w:val="20"/>
        </w:rPr>
        <w:t xml:space="preserve">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Adicionar</w:t>
      </w:r>
      <w:proofErr w:type="spellEnd"/>
      <w:r w:rsidRPr="00B9071B">
        <w:rPr>
          <w:rFonts w:cs="Arial"/>
        </w:rPr>
        <w:t xml:space="preserve"> um </w:t>
      </w:r>
      <w:proofErr w:type="spellStart"/>
      <w:r w:rsidRPr="00B9071B">
        <w:rPr>
          <w:rFonts w:cs="Arial"/>
        </w:rPr>
        <w:t>Cliente</w:t>
      </w:r>
      <w:proofErr w:type="spellEnd"/>
    </w:p>
    <w:p w:rsidR="00285ED7" w:rsidRPr="00B9071B" w:rsidRDefault="00E25BE1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digite as informações do cliente;</w:t>
      </w:r>
    </w:p>
    <w:p w:rsidR="00E25BE1" w:rsidRPr="00B9071B" w:rsidRDefault="00E25BE1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lastRenderedPageBreak/>
        <w:t>O sistema gera um id para o Cliente. O cliente é adicionado ao sistema.</w:t>
      </w: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Atualizar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lang w:val="pt-BR"/>
        </w:rPr>
        <w:t>[FA1]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realiza as alterações desejadas no cadastro do Cliente</w:t>
      </w:r>
      <w:r w:rsidR="00D270E6" w:rsidRPr="00B9071B">
        <w:rPr>
          <w:rFonts w:ascii="Arial" w:hAnsi="Arial" w:cs="Arial"/>
          <w:lang w:val="pt-BR"/>
        </w:rPr>
        <w:t>. I</w:t>
      </w:r>
      <w:r w:rsidRPr="00B9071B">
        <w:rPr>
          <w:rFonts w:ascii="Arial" w:hAnsi="Arial" w:cs="Arial"/>
          <w:lang w:val="pt-BR"/>
        </w:rPr>
        <w:t xml:space="preserve">sso inclui alterar os dados mostrados no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="00D270E6" w:rsidRPr="00B9071B">
        <w:rPr>
          <w:rFonts w:ascii="Arial" w:hAnsi="Arial" w:cs="Arial"/>
          <w:lang w:val="pt-BR"/>
        </w:rPr>
        <w:t xml:space="preserve"> </w:t>
      </w:r>
      <w:r w:rsidR="00D270E6" w:rsidRPr="00B9071B">
        <w:rPr>
          <w:rFonts w:ascii="Arial" w:hAnsi="Arial" w:cs="Arial"/>
          <w:b/>
          <w:lang w:val="pt-BR"/>
        </w:rPr>
        <w:t>Adicionar um Cliente.</w:t>
      </w:r>
    </w:p>
    <w:p w:rsidR="00D270E6" w:rsidRPr="00B9071B" w:rsidRDefault="00D270E6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Após confirmar que o ator deseja efetuar as alterações, o</w:t>
      </w:r>
      <w:r w:rsidR="00904971"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lang w:val="pt-BR"/>
        </w:rPr>
        <w:t>sistema atualiza as informações do Cliente.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1B1F78" w:rsidRPr="00B9071B">
        <w:rPr>
          <w:rFonts w:ascii="Arial" w:hAnsi="Arial" w:cs="Arial"/>
          <w:lang w:val="pt-BR"/>
        </w:rPr>
        <w:t>[FA1]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  <w:r w:rsidR="001B1F78" w:rsidRPr="00B9071B">
        <w:rPr>
          <w:rFonts w:ascii="Arial" w:hAnsi="Arial" w:cs="Arial"/>
          <w:lang w:val="pt-BR"/>
        </w:rPr>
        <w:t>[FA2]</w:t>
      </w:r>
    </w:p>
    <w:p w:rsidR="00904971" w:rsidRPr="00B9071B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1</w:t>
      </w:r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Adicionar um Cliente;</w:t>
      </w:r>
    </w:p>
    <w:p w:rsidR="00285ED7" w:rsidRPr="00B9071B" w:rsidRDefault="00AE50B4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proofErr w:type="spellStart"/>
      <w:r>
        <w:rPr>
          <w:rFonts w:ascii="Arial" w:hAnsi="Arial" w:cs="Arial"/>
          <w:lang w:val="pt-BR"/>
        </w:rPr>
        <w:t>Subfluxo</w:t>
      </w:r>
      <w:proofErr w:type="spellEnd"/>
      <w:r>
        <w:rPr>
          <w:rFonts w:ascii="Arial" w:hAnsi="Arial" w:cs="Arial"/>
          <w:lang w:val="pt-BR"/>
        </w:rPr>
        <w:t xml:space="preserve"> Alterar</w:t>
      </w:r>
      <w:r w:rsidR="00926CD8" w:rsidRPr="00B9071B">
        <w:rPr>
          <w:rFonts w:ascii="Arial" w:hAnsi="Arial" w:cs="Arial"/>
          <w:lang w:val="pt-BR"/>
        </w:rPr>
        <w:t xml:space="preserve"> um Cliente;</w:t>
      </w:r>
    </w:p>
    <w:p w:rsidR="00926CD8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Remover um Cliente.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2</w:t>
      </w:r>
    </w:p>
    <w:p w:rsidR="00926CD8" w:rsidRPr="00B9071B" w:rsidRDefault="00926CD8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524D76">
        <w:rPr>
          <w:rFonts w:ascii="Arial" w:hAnsi="Arial" w:cs="Arial"/>
          <w:lang w:val="pt-BR"/>
        </w:rPr>
        <w:t xml:space="preserve">1, 2 e 3 </w:t>
      </w:r>
      <w:r w:rsidRPr="00B9071B">
        <w:rPr>
          <w:rFonts w:ascii="Arial" w:hAnsi="Arial" w:cs="Arial"/>
          <w:lang w:val="pt-BR"/>
        </w:rPr>
        <w:t>do Fluxo Principal</w:t>
      </w:r>
    </w:p>
    <w:p w:rsidR="00926CD8" w:rsidRPr="00B9071B" w:rsidRDefault="00926CD8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524D76">
        <w:rPr>
          <w:rFonts w:ascii="Arial" w:hAnsi="Arial" w:cs="Arial"/>
          <w:lang w:val="pt-BR"/>
        </w:rPr>
        <w:t xml:space="preserve">1 e 2 </w:t>
      </w:r>
      <w:r w:rsidRPr="00B9071B">
        <w:rPr>
          <w:rFonts w:ascii="Arial" w:hAnsi="Arial" w:cs="Arial"/>
          <w:lang w:val="pt-BR"/>
        </w:rPr>
        <w:t xml:space="preserve">dos </w:t>
      </w:r>
      <w:proofErr w:type="spellStart"/>
      <w:r w:rsidRPr="00B9071B">
        <w:rPr>
          <w:rFonts w:ascii="Arial" w:hAnsi="Arial" w:cs="Arial"/>
          <w:lang w:val="pt-BR"/>
        </w:rPr>
        <w:t>Subfluxos</w:t>
      </w:r>
      <w:proofErr w:type="spellEnd"/>
      <w:r w:rsidRPr="00B9071B">
        <w:rPr>
          <w:rFonts w:ascii="Arial" w:hAnsi="Arial" w:cs="Arial"/>
          <w:lang w:val="pt-BR"/>
        </w:rPr>
        <w:t xml:space="preserve"> </w:t>
      </w:r>
      <w:r w:rsidRPr="00524D76">
        <w:rPr>
          <w:rFonts w:ascii="Arial" w:hAnsi="Arial" w:cs="Arial"/>
          <w:b/>
          <w:lang w:val="pt-BR"/>
        </w:rPr>
        <w:t>Atualizar um Cliente</w:t>
      </w:r>
      <w:r w:rsidRPr="00B9071B">
        <w:rPr>
          <w:rFonts w:ascii="Arial" w:hAnsi="Arial" w:cs="Arial"/>
          <w:lang w:val="pt-BR"/>
        </w:rPr>
        <w:t xml:space="preserve"> e </w:t>
      </w:r>
      <w:r w:rsidRPr="00524D76">
        <w:rPr>
          <w:rFonts w:ascii="Arial" w:hAnsi="Arial" w:cs="Arial"/>
          <w:b/>
          <w:lang w:val="pt-BR"/>
        </w:rPr>
        <w:t>Remover um Cliente</w:t>
      </w:r>
      <w:r w:rsidRPr="00B9071B">
        <w:rPr>
          <w:rFonts w:ascii="Arial" w:hAnsi="Arial" w:cs="Arial"/>
          <w:lang w:val="pt-BR"/>
        </w:rPr>
        <w:t>;</w:t>
      </w:r>
    </w:p>
    <w:p w:rsidR="00926CD8" w:rsidRPr="00B9071B" w:rsidRDefault="00926CD8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Fluxo alternativo 1.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3</w:t>
      </w:r>
    </w:p>
    <w:p w:rsidR="00926CD8" w:rsidRPr="00B9071B" w:rsidRDefault="00926CD8" w:rsidP="00B9071B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524D76">
        <w:rPr>
          <w:rFonts w:ascii="Arial" w:hAnsi="Arial" w:cs="Arial"/>
          <w:lang w:val="pt-BR"/>
        </w:rPr>
        <w:t xml:space="preserve">1, 2 e 3 </w:t>
      </w:r>
      <w:r w:rsidRPr="00B9071B">
        <w:rPr>
          <w:rFonts w:ascii="Arial" w:hAnsi="Arial" w:cs="Arial"/>
          <w:lang w:val="pt-BR"/>
        </w:rPr>
        <w:t>do Fluxo Principal;</w:t>
      </w:r>
    </w:p>
    <w:p w:rsidR="00926CD8" w:rsidRPr="00B9071B" w:rsidRDefault="006D5519" w:rsidP="00B9071B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524D76">
        <w:rPr>
          <w:rFonts w:ascii="Arial" w:hAnsi="Arial" w:cs="Arial"/>
          <w:lang w:val="pt-BR"/>
        </w:rPr>
        <w:t xml:space="preserve">1,2,3 e 4 </w:t>
      </w:r>
      <w:bookmarkStart w:id="0" w:name="_GoBack"/>
      <w:bookmarkEnd w:id="0"/>
      <w:r w:rsidRPr="00B9071B">
        <w:rPr>
          <w:rFonts w:ascii="Arial" w:hAnsi="Arial" w:cs="Arial"/>
          <w:lang w:val="pt-BR"/>
        </w:rPr>
        <w:t xml:space="preserve">do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</w:t>
      </w:r>
      <w:r w:rsidRPr="00524D76">
        <w:rPr>
          <w:rFonts w:ascii="Arial" w:hAnsi="Arial" w:cs="Arial"/>
          <w:b/>
          <w:lang w:val="pt-BR"/>
        </w:rPr>
        <w:t>Remover um Cliente</w:t>
      </w:r>
      <w:r w:rsidRPr="00B9071B">
        <w:rPr>
          <w:rFonts w:ascii="Arial" w:hAnsi="Arial" w:cs="Arial"/>
          <w:lang w:val="pt-BR"/>
        </w:rPr>
        <w:t>;</w:t>
      </w:r>
    </w:p>
    <w:p w:rsidR="006D5519" w:rsidRPr="00B9071B" w:rsidRDefault="006D5519" w:rsidP="00B9071B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Fluxo Alternativo 2.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6D5519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Se o caso de uso for executado com sucesso, as informações do Cliente foram adicionadas, atualizadas ou removidas do sistema. Caso contrário, o estado do sistema permanece inalterado.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lastRenderedPageBreak/>
        <w:t>10.1 Adicionar Cliente</w:t>
      </w:r>
    </w:p>
    <w:p w:rsidR="000A018A" w:rsidRDefault="000A018A" w:rsidP="000A018A">
      <w:pPr>
        <w:rPr>
          <w:lang w:val="pt-BR"/>
        </w:rPr>
      </w:pPr>
    </w:p>
    <w:p w:rsidR="000A018A" w:rsidRDefault="000A018A" w:rsidP="000A018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8520191" wp14:editId="2D1300A7">
            <wp:extent cx="4867275" cy="27367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iciona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76" cy="27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10.2 Alterar Cliente</w:t>
      </w:r>
    </w:p>
    <w:p w:rsidR="00281F84" w:rsidRPr="000A018A" w:rsidRDefault="00281F84" w:rsidP="000A018A">
      <w:pPr>
        <w:rPr>
          <w:lang w:val="pt-BR"/>
        </w:rPr>
      </w:pPr>
    </w:p>
    <w:p w:rsidR="00B9279E" w:rsidRDefault="00760737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10.3 Remover Cliente</w:t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281F84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overCli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18A" w:rsidRPr="00B9071B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662" w:rsidRDefault="006F2662">
      <w:r>
        <w:separator/>
      </w:r>
    </w:p>
  </w:endnote>
  <w:endnote w:type="continuationSeparator" w:id="0">
    <w:p w:rsidR="006F2662" w:rsidRDefault="006F2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524D76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524D76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662" w:rsidRDefault="006F2662">
      <w:r>
        <w:separator/>
      </w:r>
    </w:p>
  </w:footnote>
  <w:footnote w:type="continuationSeparator" w:id="0">
    <w:p w:rsidR="006F2662" w:rsidRDefault="006F26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7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0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1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6"/>
  </w:num>
  <w:num w:numId="10">
    <w:abstractNumId w:val="9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A018A"/>
    <w:rsid w:val="001B1F78"/>
    <w:rsid w:val="00281F84"/>
    <w:rsid w:val="00285ED7"/>
    <w:rsid w:val="002A319D"/>
    <w:rsid w:val="003A5378"/>
    <w:rsid w:val="003C6BB0"/>
    <w:rsid w:val="00524D76"/>
    <w:rsid w:val="006D5519"/>
    <w:rsid w:val="006F2662"/>
    <w:rsid w:val="00760737"/>
    <w:rsid w:val="008E2CAE"/>
    <w:rsid w:val="00904971"/>
    <w:rsid w:val="00926CD8"/>
    <w:rsid w:val="009A444C"/>
    <w:rsid w:val="00A227D2"/>
    <w:rsid w:val="00AE50B4"/>
    <w:rsid w:val="00B9071B"/>
    <w:rsid w:val="00B9279E"/>
    <w:rsid w:val="00BA5645"/>
    <w:rsid w:val="00D270E6"/>
    <w:rsid w:val="00DB226F"/>
    <w:rsid w:val="00E25BE1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90B1E4E0-E48D-4538-9F77-1A2A24719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23</TotalTime>
  <Pages>4</Pages>
  <Words>516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3298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10</cp:revision>
  <cp:lastPrinted>2015-05-01T15:19:00Z</cp:lastPrinted>
  <dcterms:created xsi:type="dcterms:W3CDTF">2015-05-04T00:30:00Z</dcterms:created>
  <dcterms:modified xsi:type="dcterms:W3CDTF">2015-05-04T23:17:00Z</dcterms:modified>
</cp:coreProperties>
</file>